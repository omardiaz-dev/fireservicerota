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CA4904" w14:textId="0EA666FB" w:rsidR="000150E9" w:rsidRPr="0026504D" w:rsidRDefault="000150E9" w:rsidP="0026504D">
      <w:pPr>
        <w:pStyle w:val="Title"/>
      </w:pPr>
      <w:r w:rsidRPr="0026504D">
        <w:rPr>
          <w:noProof/>
        </w:rPr>
        <w:drawing>
          <wp:anchor distT="0" distB="0" distL="114300" distR="114300" simplePos="0" relativeHeight="251666432" behindDoc="0" locked="1" layoutInCell="1" allowOverlap="1" wp14:anchorId="5F06CE7C" wp14:editId="232C5273">
            <wp:simplePos x="0" y="0"/>
            <wp:positionH relativeFrom="margin">
              <wp:align>right</wp:align>
            </wp:positionH>
            <mc:AlternateContent>
              <mc:Choice Requires="wp14">
                <wp:positionV relativeFrom="page">
                  <wp14:pctPosVOffset>14500</wp14:pctPosVOffset>
                </wp:positionV>
              </mc:Choice>
              <mc:Fallback>
                <wp:positionV relativeFrom="page">
                  <wp:posOffset>1457960</wp:posOffset>
                </wp:positionV>
              </mc:Fallback>
            </mc:AlternateContent>
            <wp:extent cx="685800" cy="621792"/>
            <wp:effectExtent l="0" t="0" r="0" b="0"/>
            <wp:wrapNone/>
            <wp:docPr id="192" name="Picture 192" descr="Microsoft Word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keTour_Word_RevLogo-0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62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8800</wp14:pctWidth>
            </wp14:sizeRelH>
            <wp14:sizeRelV relativeFrom="page">
              <wp14:pctHeight>6200</wp14:pctHeight>
            </wp14:sizeRelV>
          </wp:anchor>
        </w:drawing>
      </w:r>
      <w:r w:rsidRPr="0026504D">
        <w:t>Welcome to</w:t>
      </w:r>
      <w:r w:rsidR="00C437D1">
        <w:t xml:space="preserve"> my test</w:t>
      </w:r>
    </w:p>
    <w:p w14:paraId="4C5FFEBC" w14:textId="0A376F72" w:rsidR="000150E9" w:rsidRPr="0026504D" w:rsidRDefault="00AC4AC7" w:rsidP="0026504D">
      <w:pPr>
        <w:pStyle w:val="Subtitle"/>
      </w:pPr>
      <w:bookmarkStart w:id="0" w:name="_Hlk487785372"/>
      <w:bookmarkEnd w:id="0"/>
      <w:r>
        <w:t>Omar Díaz Díaz</w:t>
      </w:r>
    </w:p>
    <w:p w14:paraId="6A1A715B" w14:textId="4205F53D" w:rsidR="009853E9" w:rsidRDefault="00AC4AC7" w:rsidP="00943B06">
      <w:r>
        <w:t>Below you will find the instructions to use my little application</w:t>
      </w:r>
      <w:r w:rsidR="00943B06">
        <w:t>.</w:t>
      </w:r>
    </w:p>
    <w:p w14:paraId="799DF209" w14:textId="3B5B2B0C" w:rsidR="007937E3" w:rsidRDefault="007937E3" w:rsidP="00943B06"/>
    <w:p w14:paraId="17EBE365" w14:textId="434C1133" w:rsidR="007937E3" w:rsidRPr="0026504D" w:rsidRDefault="007937E3" w:rsidP="007937E3">
      <w:pPr>
        <w:pStyle w:val="Heading1"/>
      </w:pPr>
      <w:r>
        <w:t>Getting ready</w:t>
      </w:r>
    </w:p>
    <w:p w14:paraId="64162164" w14:textId="79E18D10" w:rsidR="007937E3" w:rsidRDefault="007937E3" w:rsidP="007937E3">
      <w:r>
        <w:t>The zip file sent has 1 folder and 1 Doc file. The folder is the Backbase project to import in Eclipse or any Java IDE</w:t>
      </w:r>
      <w:r w:rsidR="00CC4F32">
        <w:t>.</w:t>
      </w:r>
      <w:bookmarkStart w:id="1" w:name="_GoBack"/>
      <w:bookmarkEnd w:id="1"/>
    </w:p>
    <w:p w14:paraId="338F34DD" w14:textId="77777777" w:rsidR="007937E3" w:rsidRDefault="007937E3" w:rsidP="00943B06"/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Video layout table"/>
      </w:tblPr>
      <w:tblGrid>
        <w:gridCol w:w="5310"/>
        <w:gridCol w:w="4050"/>
      </w:tblGrid>
      <w:tr w:rsidR="00B61F85" w:rsidRPr="00BF457D" w14:paraId="2CE06065" w14:textId="77777777" w:rsidTr="00BF457D">
        <w:tc>
          <w:tcPr>
            <w:tcW w:w="5310" w:type="dxa"/>
          </w:tcPr>
          <w:p w14:paraId="137B9E82" w14:textId="00AB9CEE" w:rsidR="00B61F85" w:rsidRPr="00BF457D" w:rsidRDefault="00B61F85" w:rsidP="00BF457D"/>
        </w:tc>
        <w:tc>
          <w:tcPr>
            <w:tcW w:w="4050" w:type="dxa"/>
            <w:tcMar>
              <w:left w:w="144" w:type="dxa"/>
            </w:tcMar>
          </w:tcPr>
          <w:p w14:paraId="087C8AAA" w14:textId="45F91BC8" w:rsidR="00B61F85" w:rsidRPr="00BF457D" w:rsidRDefault="00B61F85" w:rsidP="00BF457D"/>
        </w:tc>
      </w:tr>
    </w:tbl>
    <w:p w14:paraId="36DEC4DB" w14:textId="0DA60A34" w:rsidR="0026484A" w:rsidRPr="0026504D" w:rsidRDefault="009359FA" w:rsidP="0026504D">
      <w:pPr>
        <w:pStyle w:val="Heading1"/>
      </w:pPr>
      <w:r>
        <w:t>Features</w:t>
      </w:r>
    </w:p>
    <w:p w14:paraId="16B6CA2F" w14:textId="5878ACA0" w:rsidR="0026484A" w:rsidRDefault="009359FA" w:rsidP="006B0B82">
      <w:r>
        <w:t>The application was developed using Java 8, Tomcat 7.0, Maven, Javadoc and Spring Security. I used a basic log4j trying to keep the application simple.</w:t>
      </w:r>
      <w:r w:rsidR="00C2029A">
        <w:t xml:space="preserve"> The IDE was Eclipse Mars.</w:t>
      </w:r>
    </w:p>
    <w:p w14:paraId="1472216C" w14:textId="2A205AF0" w:rsidR="009359FA" w:rsidRDefault="009359FA" w:rsidP="006B0B82">
      <w:r>
        <w:t>This is the Welcome Page</w:t>
      </w:r>
      <w:r w:rsidR="00A51B15">
        <w:t xml:space="preserve"> and </w:t>
      </w:r>
      <w:r>
        <w:t>the only page with CSS</w:t>
      </w:r>
      <w:r w:rsidR="00A51B15">
        <w:t xml:space="preserve"> code</w:t>
      </w:r>
      <w:r>
        <w:t xml:space="preserve"> and an Image.</w:t>
      </w:r>
      <w:r w:rsidR="00A51B15">
        <w:t xml:space="preserve"> Just for fun, the page has an effect when you moved the mouse over the image.</w:t>
      </w:r>
    </w:p>
    <w:p w14:paraId="6B72129E" w14:textId="124122A0" w:rsidR="009359FA" w:rsidRDefault="009359FA" w:rsidP="006B0B82"/>
    <w:p w14:paraId="67DA04E7" w14:textId="387FA2B3" w:rsidR="009359FA" w:rsidRDefault="009359FA" w:rsidP="006B0B82">
      <w:r w:rsidRPr="009359FA">
        <w:rPr>
          <w:noProof/>
        </w:rPr>
        <w:lastRenderedPageBreak/>
        <w:drawing>
          <wp:inline distT="0" distB="0" distL="0" distR="0" wp14:anchorId="13916E5E" wp14:editId="4AB3A247">
            <wp:extent cx="5943600" cy="2507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6879" w14:textId="1F9C409C" w:rsidR="0026484A" w:rsidRDefault="00C2029A" w:rsidP="00C2029A">
      <w:pPr>
        <w:pStyle w:val="Heading1-PageBreak"/>
      </w:pPr>
      <w:r>
        <w:lastRenderedPageBreak/>
        <w:t>How to run the app</w:t>
      </w:r>
    </w:p>
    <w:p w14:paraId="1FCFE0DF" w14:textId="67331B5B" w:rsidR="00F54BD0" w:rsidRDefault="00C2029A" w:rsidP="0026504D">
      <w:r>
        <w:t>Please import the project to your Workspace. The project name is Backbase. Once you have the project imported, please run the application:</w:t>
      </w:r>
    </w:p>
    <w:p w14:paraId="2EAD51E5" w14:textId="46EE7638" w:rsidR="00C2029A" w:rsidRDefault="00C2029A" w:rsidP="0026504D">
      <w:r>
        <w:t>1.-Right button over the project – Run as – Run on Server</w:t>
      </w:r>
    </w:p>
    <w:p w14:paraId="453A23AD" w14:textId="7CFF33E0" w:rsidR="00755C68" w:rsidRDefault="00755C68" w:rsidP="0026504D">
      <w:r>
        <w:t>The IDE should be executing the Tomcat Server and deploying the application to the port 8080</w:t>
      </w:r>
    </w:p>
    <w:p w14:paraId="245DFA26" w14:textId="44524644" w:rsidR="00C2029A" w:rsidRDefault="00C2029A" w:rsidP="0026504D"/>
    <w:p w14:paraId="235E7CF7" w14:textId="7AECD689" w:rsidR="00C2029A" w:rsidRPr="0026504D" w:rsidRDefault="00C2029A" w:rsidP="0026504D">
      <w:r w:rsidRPr="009359FA">
        <w:rPr>
          <w:noProof/>
        </w:rPr>
        <w:drawing>
          <wp:inline distT="0" distB="0" distL="0" distR="0" wp14:anchorId="6AEF388F" wp14:editId="3E2687C3">
            <wp:extent cx="5315803" cy="224274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965" cy="22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889B" w14:textId="24E92FBA" w:rsidR="0026484A" w:rsidRDefault="0026484A" w:rsidP="0026484A"/>
    <w:p w14:paraId="676F619F" w14:textId="6CAF2DD2" w:rsidR="00457BEB" w:rsidRPr="0026504D" w:rsidRDefault="00C2029A" w:rsidP="0026504D">
      <w:pPr>
        <w:pStyle w:val="Heading1"/>
      </w:pPr>
      <w:r>
        <w:t>Security login</w:t>
      </w:r>
    </w:p>
    <w:p w14:paraId="3700FD42" w14:textId="0E0B8CE8" w:rsidR="006B0B82" w:rsidRDefault="00C2029A" w:rsidP="00C2029A">
      <w:pPr>
        <w:spacing w:before="0" w:line="276" w:lineRule="auto"/>
      </w:pPr>
      <w:r>
        <w:t>Once the application is up and running, you will be able to hit this url:</w:t>
      </w:r>
    </w:p>
    <w:p w14:paraId="1E28FD17" w14:textId="1F8BDAD0" w:rsidR="00C2029A" w:rsidRDefault="00B35F41" w:rsidP="00C2029A">
      <w:pPr>
        <w:spacing w:before="0" w:line="276" w:lineRule="auto"/>
      </w:pPr>
      <w:hyperlink r:id="rId13" w:history="1">
        <w:r w:rsidR="00C2029A">
          <w:rPr>
            <w:rStyle w:val="Hyperlink"/>
          </w:rPr>
          <w:t>http://localhost:8080/Backbase/home</w:t>
        </w:r>
      </w:hyperlink>
    </w:p>
    <w:p w14:paraId="3D990C76" w14:textId="5DD824DE" w:rsidR="00C2029A" w:rsidRDefault="00C2029A" w:rsidP="00C2029A">
      <w:pPr>
        <w:spacing w:before="0" w:line="276" w:lineRule="auto"/>
      </w:pPr>
      <w:r>
        <w:t>The application will be requesting the user and password:</w:t>
      </w:r>
    </w:p>
    <w:p w14:paraId="480B3B2E" w14:textId="760B0CD3" w:rsidR="00C2029A" w:rsidRPr="00C2029A" w:rsidRDefault="00C2029A" w:rsidP="00C2029A">
      <w:pPr>
        <w:spacing w:before="0" w:line="276" w:lineRule="auto"/>
        <w:rPr>
          <w:b/>
          <w:bCs/>
        </w:rPr>
      </w:pPr>
      <w:r w:rsidRPr="00C2029A">
        <w:rPr>
          <w:b/>
          <w:bCs/>
        </w:rPr>
        <w:t>User: omar</w:t>
      </w:r>
    </w:p>
    <w:p w14:paraId="20F7FA42" w14:textId="41C8CFD7" w:rsidR="00C2029A" w:rsidRPr="00C2029A" w:rsidRDefault="00C2029A" w:rsidP="00C2029A">
      <w:pPr>
        <w:spacing w:before="0" w:line="276" w:lineRule="auto"/>
        <w:rPr>
          <w:b/>
          <w:bCs/>
        </w:rPr>
      </w:pPr>
      <w:r w:rsidRPr="00C2029A">
        <w:rPr>
          <w:b/>
          <w:bCs/>
        </w:rPr>
        <w:t>Pwd: 1234</w:t>
      </w:r>
    </w:p>
    <w:p w14:paraId="0E177E29" w14:textId="3B9E1569" w:rsidR="00C2029A" w:rsidRDefault="00C2029A" w:rsidP="00C2029A">
      <w:pPr>
        <w:spacing w:line="276" w:lineRule="auto"/>
      </w:pPr>
      <w:r>
        <w:lastRenderedPageBreak/>
        <w:t>You can find this configuration in the springSecurity.xml file.</w:t>
      </w:r>
      <w:r w:rsidRPr="009359FA">
        <w:rPr>
          <w:noProof/>
        </w:rPr>
        <w:drawing>
          <wp:inline distT="0" distB="0" distL="0" distR="0" wp14:anchorId="27C910B2" wp14:editId="67923382">
            <wp:extent cx="3277057" cy="141942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76A" w14:textId="0677B2EB" w:rsidR="009853E9" w:rsidRDefault="00C2029A" w:rsidP="00B53817">
      <w:pPr>
        <w:rPr>
          <w:noProof/>
        </w:rPr>
      </w:pPr>
      <w:r>
        <w:rPr>
          <w:noProof/>
        </w:rPr>
        <w:t>After the sucessful login, the application will be showing the Welcome page. Above in the left corner you can find a menu with 3 options:</w:t>
      </w:r>
    </w:p>
    <w:p w14:paraId="39179D64" w14:textId="0B8E9F4C" w:rsidR="00C2029A" w:rsidRDefault="00C2029A" w:rsidP="00B53817">
      <w:pPr>
        <w:rPr>
          <w:noProof/>
        </w:rPr>
      </w:pPr>
      <w:r>
        <w:rPr>
          <w:noProof/>
        </w:rPr>
        <w:t>1.-Transactions List</w:t>
      </w:r>
    </w:p>
    <w:p w14:paraId="32C362F4" w14:textId="03A15BE4" w:rsidR="00C2029A" w:rsidRDefault="00C2029A" w:rsidP="00B53817">
      <w:pPr>
        <w:rPr>
          <w:noProof/>
        </w:rPr>
      </w:pPr>
      <w:r>
        <w:rPr>
          <w:noProof/>
        </w:rPr>
        <w:t xml:space="preserve">2.-Transaction filter based on transaction type and </w:t>
      </w:r>
    </w:p>
    <w:p w14:paraId="549846D3" w14:textId="7B73BC84" w:rsidR="00C2029A" w:rsidRDefault="00C2029A" w:rsidP="00B53817">
      <w:pPr>
        <w:rPr>
          <w:noProof/>
        </w:rPr>
      </w:pPr>
      <w:r>
        <w:rPr>
          <w:noProof/>
        </w:rPr>
        <w:t>3.-Total amount for Transaction type.</w:t>
      </w:r>
    </w:p>
    <w:p w14:paraId="6929474E" w14:textId="608270A4" w:rsidR="00457BEB" w:rsidRPr="0026504D" w:rsidRDefault="00C2029A" w:rsidP="0026504D">
      <w:pPr>
        <w:pStyle w:val="Heading1-PageBreak"/>
      </w:pPr>
      <w:r>
        <w:lastRenderedPageBreak/>
        <w:t>Transactions list</w:t>
      </w:r>
    </w:p>
    <w:p w14:paraId="2CB7A99C" w14:textId="2FF878B7" w:rsidR="00457BEB" w:rsidRDefault="00C2029A" w:rsidP="00457BEB">
      <w:r>
        <w:t xml:space="preserve">In this option you will be able to see all the transactions received from the </w:t>
      </w:r>
      <w:r w:rsidR="0023341D">
        <w:t>OpenBank project. This is a part of that screen.</w:t>
      </w:r>
    </w:p>
    <w:p w14:paraId="31A72182" w14:textId="73BD4A1F" w:rsidR="00C2029A" w:rsidRDefault="00C2029A" w:rsidP="00457BEB"/>
    <w:p w14:paraId="3FD1758E" w14:textId="1DC1D4A9" w:rsidR="00C2029A" w:rsidRPr="00D85D30" w:rsidRDefault="00C2029A" w:rsidP="00457BEB">
      <w:r w:rsidRPr="00C2029A">
        <w:rPr>
          <w:noProof/>
        </w:rPr>
        <w:drawing>
          <wp:inline distT="0" distB="0" distL="0" distR="0" wp14:anchorId="30081C1B" wp14:editId="3B2666A0">
            <wp:extent cx="5943600" cy="850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8EE1" w14:textId="71027B76" w:rsidR="00457BEB" w:rsidRPr="0026504D" w:rsidRDefault="0023341D" w:rsidP="0026504D">
      <w:pPr>
        <w:pStyle w:val="Heading1"/>
      </w:pPr>
      <w:r>
        <w:t>Transaction filter based on transaction type</w:t>
      </w:r>
    </w:p>
    <w:p w14:paraId="206012F9" w14:textId="561C9C68" w:rsidR="00457BEB" w:rsidRDefault="0023341D" w:rsidP="00B61F85">
      <w:pPr>
        <w:keepNext/>
        <w:rPr>
          <w:noProof/>
        </w:rPr>
      </w:pPr>
      <w:r>
        <w:rPr>
          <w:noProof/>
        </w:rPr>
        <w:t>This screen will be displaying a drop down menu with 4 options:</w:t>
      </w:r>
    </w:p>
    <w:p w14:paraId="22A92BA8" w14:textId="63AE5536" w:rsidR="0023341D" w:rsidRDefault="0023341D" w:rsidP="00B61F85">
      <w:pPr>
        <w:keepNext/>
        <w:rPr>
          <w:noProof/>
        </w:rPr>
      </w:pPr>
      <w:r>
        <w:rPr>
          <w:noProof/>
        </w:rPr>
        <w:t>1.-TAN</w:t>
      </w:r>
    </w:p>
    <w:p w14:paraId="3207D827" w14:textId="4139F480" w:rsidR="0023341D" w:rsidRDefault="0023341D" w:rsidP="00B61F85">
      <w:pPr>
        <w:keepNext/>
        <w:rPr>
          <w:noProof/>
        </w:rPr>
      </w:pPr>
      <w:r>
        <w:rPr>
          <w:noProof/>
        </w:rPr>
        <w:t>2.-PAYMENT</w:t>
      </w:r>
    </w:p>
    <w:p w14:paraId="6765A957" w14:textId="5C8208AB" w:rsidR="0023341D" w:rsidRDefault="0023341D" w:rsidP="00B61F85">
      <w:pPr>
        <w:keepNext/>
        <w:rPr>
          <w:noProof/>
        </w:rPr>
      </w:pPr>
      <w:r>
        <w:rPr>
          <w:noProof/>
        </w:rPr>
        <w:t>3.-EMPTY</w:t>
      </w:r>
    </w:p>
    <w:p w14:paraId="03935FCB" w14:textId="40497488" w:rsidR="0023341D" w:rsidRDefault="0023341D" w:rsidP="00B61F85">
      <w:pPr>
        <w:keepNext/>
        <w:rPr>
          <w:noProof/>
        </w:rPr>
      </w:pPr>
      <w:r>
        <w:rPr>
          <w:noProof/>
        </w:rPr>
        <w:t>4.-ALL</w:t>
      </w:r>
    </w:p>
    <w:p w14:paraId="071646AE" w14:textId="65B59247" w:rsidR="0023341D" w:rsidRDefault="0023341D" w:rsidP="00B61F85">
      <w:pPr>
        <w:keepNext/>
      </w:pPr>
      <w:r w:rsidRPr="0023341D">
        <w:rPr>
          <w:noProof/>
        </w:rPr>
        <w:drawing>
          <wp:inline distT="0" distB="0" distL="0" distR="0" wp14:anchorId="342C5E58" wp14:editId="252C1CEE">
            <wp:extent cx="2867425" cy="866896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A575" w14:textId="5703BC5A" w:rsidR="003974EF" w:rsidRDefault="003974EF" w:rsidP="00B61F85">
      <w:pPr>
        <w:keepNext/>
      </w:pPr>
      <w:r>
        <w:t>The application will be showing a list with the result of the OpenBank project.</w:t>
      </w:r>
    </w:p>
    <w:p w14:paraId="282F69C0" w14:textId="50887A80" w:rsidR="00457BEB" w:rsidRDefault="003974EF" w:rsidP="00457BEB">
      <w:pPr>
        <w:pStyle w:val="Heading1"/>
      </w:pPr>
      <w:r>
        <w:t>Total amount for transaction type</w:t>
      </w:r>
    </w:p>
    <w:p w14:paraId="3DF8BB39" w14:textId="51CB326A" w:rsidR="00457BEB" w:rsidRDefault="003974EF" w:rsidP="003974EF">
      <w:pPr>
        <w:jc w:val="both"/>
        <w:rPr>
          <w:noProof/>
        </w:rPr>
      </w:pPr>
      <w:r>
        <w:rPr>
          <w:noProof/>
        </w:rPr>
        <w:t>The behaviour is the same as the the previous application. You need to choose a transaction type in the drop down list then click on Submit button and expect the result. The amount will be showed in an html table.</w:t>
      </w:r>
    </w:p>
    <w:p w14:paraId="7B59FE3F" w14:textId="29A705B9" w:rsidR="003974EF" w:rsidRDefault="003974EF" w:rsidP="003974EF">
      <w:pPr>
        <w:jc w:val="both"/>
        <w:rPr>
          <w:noProof/>
        </w:rPr>
      </w:pPr>
      <w:r w:rsidRPr="003974EF">
        <w:rPr>
          <w:noProof/>
        </w:rPr>
        <w:drawing>
          <wp:inline distT="0" distB="0" distL="0" distR="0" wp14:anchorId="07935F41" wp14:editId="1C33F8E2">
            <wp:extent cx="5943600" cy="739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AE42" w14:textId="1168E047" w:rsidR="00622BA2" w:rsidRDefault="00622BA2" w:rsidP="00622BA2">
      <w:pPr>
        <w:pStyle w:val="Heading1"/>
      </w:pPr>
      <w:r>
        <w:lastRenderedPageBreak/>
        <w:t>Special test case</w:t>
      </w:r>
    </w:p>
    <w:p w14:paraId="149EEF06" w14:textId="0019BB68" w:rsidR="00622BA2" w:rsidRDefault="00622BA2" w:rsidP="00622BA2">
      <w:pPr>
        <w:jc w:val="both"/>
      </w:pPr>
      <w:r>
        <w:rPr>
          <w:noProof/>
        </w:rPr>
        <w:t xml:space="preserve">1.-Please open the Home Page. </w:t>
      </w:r>
      <w:hyperlink r:id="rId18" w:history="1">
        <w:r>
          <w:rPr>
            <w:rStyle w:val="Hyperlink"/>
          </w:rPr>
          <w:t>http://localhost:8080/Backbase/home</w:t>
        </w:r>
      </w:hyperlink>
    </w:p>
    <w:p w14:paraId="763746A4" w14:textId="36253A80" w:rsidR="00622BA2" w:rsidRDefault="00622BA2" w:rsidP="00622BA2">
      <w:pPr>
        <w:jc w:val="both"/>
      </w:pPr>
      <w:r>
        <w:t xml:space="preserve">2.-Turn off your WIFI network </w:t>
      </w:r>
    </w:p>
    <w:p w14:paraId="4D420AC1" w14:textId="12B7459F" w:rsidR="00622BA2" w:rsidRDefault="00622BA2" w:rsidP="00622BA2">
      <w:pPr>
        <w:jc w:val="both"/>
      </w:pPr>
      <w:r>
        <w:t xml:space="preserve">3.-Hit any </w:t>
      </w:r>
      <w:r w:rsidR="00F860A6">
        <w:t>Endpoint</w:t>
      </w:r>
      <w:r>
        <w:t xml:space="preserve"> </w:t>
      </w:r>
    </w:p>
    <w:p w14:paraId="79A90BED" w14:textId="6ADE02E7" w:rsidR="00622BA2" w:rsidRDefault="00622BA2" w:rsidP="00622BA2">
      <w:pPr>
        <w:jc w:val="both"/>
      </w:pPr>
      <w:r>
        <w:t>4.- You should see “the service unavailable message”</w:t>
      </w:r>
    </w:p>
    <w:p w14:paraId="62223E58" w14:textId="56BE9B7F" w:rsidR="00622BA2" w:rsidRDefault="00622BA2" w:rsidP="00622BA2">
      <w:pPr>
        <w:jc w:val="both"/>
      </w:pPr>
    </w:p>
    <w:p w14:paraId="696035B2" w14:textId="2F3BAF52" w:rsidR="00622BA2" w:rsidRDefault="00622BA2" w:rsidP="00622BA2">
      <w:pPr>
        <w:jc w:val="both"/>
      </w:pPr>
      <w:r w:rsidRPr="00622BA2">
        <w:drawing>
          <wp:inline distT="0" distB="0" distL="0" distR="0" wp14:anchorId="1FC1AF70" wp14:editId="3E446BB7">
            <wp:extent cx="5943600" cy="1090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50F7" w14:textId="77777777" w:rsidR="00622BA2" w:rsidRDefault="00622BA2" w:rsidP="00622BA2">
      <w:pPr>
        <w:jc w:val="both"/>
        <w:rPr>
          <w:noProof/>
        </w:rPr>
      </w:pPr>
    </w:p>
    <w:p w14:paraId="3BBCFF51" w14:textId="062F9CC8" w:rsidR="00622BA2" w:rsidRDefault="0021780C" w:rsidP="00622BA2">
      <w:pPr>
        <w:jc w:val="both"/>
        <w:rPr>
          <w:noProof/>
        </w:rPr>
      </w:pPr>
      <w:r>
        <w:rPr>
          <w:noProof/>
        </w:rPr>
        <w:t>And in the console you should see the stacktrace with the error</w:t>
      </w:r>
    </w:p>
    <w:p w14:paraId="4990EDC5" w14:textId="57FE82F8" w:rsidR="0021780C" w:rsidRDefault="0021780C" w:rsidP="00622BA2">
      <w:pPr>
        <w:jc w:val="both"/>
        <w:rPr>
          <w:noProof/>
        </w:rPr>
      </w:pPr>
    </w:p>
    <w:p w14:paraId="59F34D38" w14:textId="0779C7C4" w:rsidR="0021780C" w:rsidRDefault="0021780C" w:rsidP="00622BA2">
      <w:pPr>
        <w:jc w:val="both"/>
        <w:rPr>
          <w:noProof/>
        </w:rPr>
      </w:pPr>
      <w:r w:rsidRPr="0021780C">
        <w:rPr>
          <w:noProof/>
        </w:rPr>
        <w:drawing>
          <wp:inline distT="0" distB="0" distL="0" distR="0" wp14:anchorId="65F15A61" wp14:editId="3030A763">
            <wp:extent cx="5943600" cy="1106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036A" w14:textId="6B9E6385" w:rsidR="00622BA2" w:rsidRDefault="00622BA2" w:rsidP="003974EF">
      <w:pPr>
        <w:jc w:val="both"/>
        <w:rPr>
          <w:noProof/>
        </w:rPr>
      </w:pPr>
    </w:p>
    <w:p w14:paraId="365CCE5E" w14:textId="565DCEE0" w:rsidR="0021780C" w:rsidRDefault="0021780C" w:rsidP="003974EF">
      <w:pPr>
        <w:jc w:val="both"/>
        <w:rPr>
          <w:noProof/>
        </w:rPr>
      </w:pPr>
      <w:r>
        <w:rPr>
          <w:noProof/>
        </w:rPr>
        <w:t>5.-Turn on your WIFI and hit any Endpoint</w:t>
      </w:r>
    </w:p>
    <w:p w14:paraId="67D64662" w14:textId="3EA16AD0" w:rsidR="0021780C" w:rsidRDefault="0021780C" w:rsidP="003974EF">
      <w:pPr>
        <w:jc w:val="both"/>
        <w:rPr>
          <w:noProof/>
        </w:rPr>
      </w:pPr>
      <w:r>
        <w:rPr>
          <w:noProof/>
        </w:rPr>
        <w:t xml:space="preserve">6.-You should see the required information. </w:t>
      </w:r>
    </w:p>
    <w:p w14:paraId="518B884D" w14:textId="77777777" w:rsidR="0021780C" w:rsidRDefault="0021780C" w:rsidP="003974EF">
      <w:pPr>
        <w:jc w:val="both"/>
        <w:rPr>
          <w:noProof/>
        </w:rPr>
      </w:pPr>
    </w:p>
    <w:p w14:paraId="74A2205A" w14:textId="5FAA6859" w:rsidR="003974EF" w:rsidRDefault="003974EF" w:rsidP="003974EF">
      <w:pPr>
        <w:jc w:val="both"/>
        <w:rPr>
          <w:noProof/>
        </w:rPr>
      </w:pPr>
      <w:r>
        <w:rPr>
          <w:noProof/>
        </w:rPr>
        <w:t xml:space="preserve">This was a quick document of how to use the application. </w:t>
      </w:r>
    </w:p>
    <w:p w14:paraId="0085417A" w14:textId="0275C568" w:rsidR="00755C68" w:rsidRDefault="00755C68" w:rsidP="003974EF">
      <w:pPr>
        <w:jc w:val="both"/>
        <w:rPr>
          <w:noProof/>
        </w:rPr>
      </w:pPr>
      <w:r>
        <w:rPr>
          <w:noProof/>
        </w:rPr>
        <w:t>Thank you</w:t>
      </w:r>
    </w:p>
    <w:p w14:paraId="7B22E139" w14:textId="4F271E35" w:rsidR="00755C68" w:rsidRDefault="00755C68" w:rsidP="003974EF">
      <w:pPr>
        <w:jc w:val="both"/>
        <w:rPr>
          <w:noProof/>
        </w:rPr>
      </w:pPr>
      <w:r>
        <w:rPr>
          <w:noProof/>
        </w:rPr>
        <w:t>Regards</w:t>
      </w:r>
    </w:p>
    <w:sectPr w:rsidR="00755C68" w:rsidSect="00DD5358"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C6A18A" w14:textId="77777777" w:rsidR="00B35F41" w:rsidRDefault="00B35F41">
      <w:pPr>
        <w:spacing w:line="240" w:lineRule="auto"/>
      </w:pPr>
      <w:r>
        <w:separator/>
      </w:r>
    </w:p>
  </w:endnote>
  <w:endnote w:type="continuationSeparator" w:id="0">
    <w:p w14:paraId="7E0D15AA" w14:textId="77777777" w:rsidR="00B35F41" w:rsidRDefault="00B35F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4FC45B" w14:textId="77777777" w:rsidR="00B35F41" w:rsidRDefault="00B35F41">
      <w:pPr>
        <w:spacing w:line="240" w:lineRule="auto"/>
      </w:pPr>
      <w:r>
        <w:separator/>
      </w:r>
    </w:p>
  </w:footnote>
  <w:footnote w:type="continuationSeparator" w:id="0">
    <w:p w14:paraId="1F9ED5DE" w14:textId="77777777" w:rsidR="00B35F41" w:rsidRDefault="00B35F4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10"/>
  </w:num>
  <w:num w:numId="2">
    <w:abstractNumId w:val="10"/>
    <w:lvlOverride w:ilvl="0">
      <w:startOverride w:val="1"/>
    </w:lvlOverride>
  </w:num>
  <w:num w:numId="3">
    <w:abstractNumId w:val="10"/>
  </w:num>
  <w:num w:numId="4">
    <w:abstractNumId w:val="10"/>
    <w:lvlOverride w:ilvl="0">
      <w:startOverride w:val="1"/>
    </w:lvlOverride>
  </w:num>
  <w:num w:numId="5">
    <w:abstractNumId w:val="8"/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7D1"/>
    <w:rsid w:val="000150E9"/>
    <w:rsid w:val="00030E3C"/>
    <w:rsid w:val="00072D27"/>
    <w:rsid w:val="00083C22"/>
    <w:rsid w:val="00086E87"/>
    <w:rsid w:val="000871A8"/>
    <w:rsid w:val="000A036B"/>
    <w:rsid w:val="000D0E4A"/>
    <w:rsid w:val="000F11B9"/>
    <w:rsid w:val="00102341"/>
    <w:rsid w:val="00105960"/>
    <w:rsid w:val="001073CE"/>
    <w:rsid w:val="00121553"/>
    <w:rsid w:val="00131CAB"/>
    <w:rsid w:val="001D0BD1"/>
    <w:rsid w:val="002017AC"/>
    <w:rsid w:val="0021780C"/>
    <w:rsid w:val="00225DF8"/>
    <w:rsid w:val="0023341D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728E3"/>
    <w:rsid w:val="003962D3"/>
    <w:rsid w:val="003974EF"/>
    <w:rsid w:val="003C7D9D"/>
    <w:rsid w:val="003E3A63"/>
    <w:rsid w:val="00457BEB"/>
    <w:rsid w:val="00461B2E"/>
    <w:rsid w:val="00482CFC"/>
    <w:rsid w:val="00487996"/>
    <w:rsid w:val="00491910"/>
    <w:rsid w:val="004A3D03"/>
    <w:rsid w:val="004B6D7F"/>
    <w:rsid w:val="004D785F"/>
    <w:rsid w:val="004E744B"/>
    <w:rsid w:val="004F7760"/>
    <w:rsid w:val="00520AC9"/>
    <w:rsid w:val="00594254"/>
    <w:rsid w:val="005B6EB8"/>
    <w:rsid w:val="00614CAB"/>
    <w:rsid w:val="00622BA2"/>
    <w:rsid w:val="00633BC0"/>
    <w:rsid w:val="00661DE5"/>
    <w:rsid w:val="006706DE"/>
    <w:rsid w:val="0069487E"/>
    <w:rsid w:val="006A648B"/>
    <w:rsid w:val="006B0B82"/>
    <w:rsid w:val="006B7EF2"/>
    <w:rsid w:val="006C3B5F"/>
    <w:rsid w:val="006D3A72"/>
    <w:rsid w:val="006F53EE"/>
    <w:rsid w:val="00717507"/>
    <w:rsid w:val="007263B8"/>
    <w:rsid w:val="00726D9C"/>
    <w:rsid w:val="00726F2C"/>
    <w:rsid w:val="00736D30"/>
    <w:rsid w:val="00742FF3"/>
    <w:rsid w:val="00755C68"/>
    <w:rsid w:val="007937E3"/>
    <w:rsid w:val="00794B27"/>
    <w:rsid w:val="007A73CB"/>
    <w:rsid w:val="007A7846"/>
    <w:rsid w:val="007B2795"/>
    <w:rsid w:val="007F66F5"/>
    <w:rsid w:val="00812400"/>
    <w:rsid w:val="0082203C"/>
    <w:rsid w:val="008360A8"/>
    <w:rsid w:val="008416E0"/>
    <w:rsid w:val="00897BFF"/>
    <w:rsid w:val="008C61B9"/>
    <w:rsid w:val="00912477"/>
    <w:rsid w:val="009139AF"/>
    <w:rsid w:val="009359FA"/>
    <w:rsid w:val="00943B06"/>
    <w:rsid w:val="00945864"/>
    <w:rsid w:val="0096579D"/>
    <w:rsid w:val="009853E9"/>
    <w:rsid w:val="00996E16"/>
    <w:rsid w:val="009B69C5"/>
    <w:rsid w:val="009F72A7"/>
    <w:rsid w:val="00A119D9"/>
    <w:rsid w:val="00A1309F"/>
    <w:rsid w:val="00A21BED"/>
    <w:rsid w:val="00A27D99"/>
    <w:rsid w:val="00A51B15"/>
    <w:rsid w:val="00A60D92"/>
    <w:rsid w:val="00A86EAC"/>
    <w:rsid w:val="00A923E7"/>
    <w:rsid w:val="00AA661C"/>
    <w:rsid w:val="00AC2F58"/>
    <w:rsid w:val="00AC4AC7"/>
    <w:rsid w:val="00B35F41"/>
    <w:rsid w:val="00B369B4"/>
    <w:rsid w:val="00B50523"/>
    <w:rsid w:val="00B53817"/>
    <w:rsid w:val="00B61F85"/>
    <w:rsid w:val="00BA3CC7"/>
    <w:rsid w:val="00BF457D"/>
    <w:rsid w:val="00BF4775"/>
    <w:rsid w:val="00C2029A"/>
    <w:rsid w:val="00C437D1"/>
    <w:rsid w:val="00CA0C45"/>
    <w:rsid w:val="00CC3AB0"/>
    <w:rsid w:val="00CC4F32"/>
    <w:rsid w:val="00CF12AE"/>
    <w:rsid w:val="00D1798D"/>
    <w:rsid w:val="00D902A4"/>
    <w:rsid w:val="00DB2323"/>
    <w:rsid w:val="00DB331E"/>
    <w:rsid w:val="00DC4E21"/>
    <w:rsid w:val="00DD5358"/>
    <w:rsid w:val="00E224A0"/>
    <w:rsid w:val="00E254F0"/>
    <w:rsid w:val="00E4313F"/>
    <w:rsid w:val="00E51168"/>
    <w:rsid w:val="00E55B4B"/>
    <w:rsid w:val="00E72A21"/>
    <w:rsid w:val="00E7715A"/>
    <w:rsid w:val="00EB700D"/>
    <w:rsid w:val="00F33B83"/>
    <w:rsid w:val="00F41B42"/>
    <w:rsid w:val="00F54BD0"/>
    <w:rsid w:val="00F860A6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65533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localhost:8080/Backbase/home" TargetMode="External"/><Relationship Id="rId18" Type="http://schemas.openxmlformats.org/officeDocument/2006/relationships/hyperlink" Target="http://localhost:8080/Backbase/home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diaz\AppData\Roaming\Microsoft\Templates\Welcome%20to%20Word(2)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Word(2).dotx</Template>
  <TotalTime>0</TotalTime>
  <Pages>1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2019-10-25T04:37:00Z</dcterms:created>
  <dcterms:modified xsi:type="dcterms:W3CDTF">2019-10-25T14:07:00Z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